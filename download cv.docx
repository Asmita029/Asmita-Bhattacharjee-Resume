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97431" w14:textId="77777777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335A64E7" wp14:editId="5D2F29E2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79BE6745" id="Group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2E4AFC" w:rsidRPr="002E4AFC" w14:paraId="7EF4E462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298B6BBF" w14:textId="4C793CE1" w:rsidR="002E4AFC" w:rsidRPr="002E4AFC" w:rsidRDefault="00F07678" w:rsidP="002E4AFC">
            <w:pPr>
              <w:pStyle w:val="Title"/>
            </w:pPr>
            <w:r>
              <w:t>ASMITA</w:t>
            </w:r>
            <w:r w:rsidR="002E4AFC" w:rsidRPr="002E4AFC">
              <w:br/>
            </w:r>
            <w:r>
              <w:t>BHATTACHARJEE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64B14019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A183B" wp14:editId="777641FE">
                  <wp:extent cx="1264177" cy="1562100"/>
                  <wp:effectExtent l="57150" t="57150" r="50800" b="57150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177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61677CB7" w14:textId="77777777" w:rsidTr="0063784D">
        <w:trPr>
          <w:trHeight w:val="1262"/>
          <w:jc w:val="center"/>
        </w:trPr>
        <w:tc>
          <w:tcPr>
            <w:tcW w:w="6106" w:type="dxa"/>
          </w:tcPr>
          <w:p w14:paraId="13EA739F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24626385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6D90A71A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6DA1D18E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5A286473" w14:textId="12606C1F" w:rsidR="006E23B3" w:rsidRDefault="00342B92" w:rsidP="006E23B3">
            <w:pPr>
              <w:pStyle w:val="Heading2"/>
            </w:pPr>
            <w:r>
              <w:t>EDUCATION</w:t>
            </w:r>
          </w:p>
          <w:p w14:paraId="5AA2862A" w14:textId="4B76C4D5" w:rsidR="006E23B3" w:rsidRDefault="00342B92" w:rsidP="006E23B3">
            <w:pPr>
              <w:pStyle w:val="Dates"/>
            </w:pPr>
            <w:r>
              <w:t>2019</w:t>
            </w:r>
            <w:r w:rsidR="006E23B3">
              <w:t>–</w:t>
            </w:r>
            <w:r>
              <w:t xml:space="preserve"> PRESENT</w:t>
            </w:r>
          </w:p>
          <w:p w14:paraId="2801D2CD" w14:textId="0FC1ECA0" w:rsidR="006E23B3" w:rsidRPr="00DA20EC" w:rsidRDefault="00342B92" w:rsidP="006E23B3">
            <w:pPr>
              <w:pStyle w:val="Experience"/>
              <w:rPr>
                <w:b/>
                <w:bCs/>
              </w:rPr>
            </w:pPr>
            <w:r>
              <w:t>Bachelor of Technology in Electrical Engineering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St. Thomas’ College of Engineering and Technology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Avg. CGPA till 5</w:t>
            </w:r>
            <w:r w:rsidRPr="00342B92">
              <w:rPr>
                <w:vertAlign w:val="superscript"/>
              </w:rPr>
              <w:t>th</w:t>
            </w:r>
            <w:r>
              <w:t xml:space="preserve"> Sem-</w:t>
            </w:r>
            <w:r w:rsidRPr="00DA20EC">
              <w:rPr>
                <w:b/>
                <w:bCs/>
              </w:rPr>
              <w:t>9.5</w:t>
            </w:r>
          </w:p>
          <w:p w14:paraId="6900B845" w14:textId="1D2C66F7" w:rsidR="006E23B3" w:rsidRDefault="00342B92" w:rsidP="006E23B3">
            <w:pPr>
              <w:pStyle w:val="Dates"/>
            </w:pPr>
            <w:r>
              <w:t>2019</w:t>
            </w:r>
          </w:p>
          <w:p w14:paraId="5BAA18F0" w14:textId="4C845FC6" w:rsidR="006E23B3" w:rsidRPr="00DA20EC" w:rsidRDefault="00342B92" w:rsidP="006E23B3">
            <w:pPr>
              <w:pStyle w:val="Experience"/>
              <w:rPr>
                <w:b/>
                <w:bCs/>
              </w:rPr>
            </w:pPr>
            <w:r>
              <w:t>Higher Secondary Education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Uttarpara Children’s Own Home High School, WBCHSE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12</w:t>
            </w:r>
            <w:r w:rsidRPr="00342B92">
              <w:rPr>
                <w:vertAlign w:val="superscript"/>
              </w:rPr>
              <w:t>th</w:t>
            </w:r>
            <w:r>
              <w:t xml:space="preserve"> percentage-</w:t>
            </w:r>
            <w:r w:rsidRPr="00DA20EC">
              <w:rPr>
                <w:b/>
                <w:bCs/>
              </w:rPr>
              <w:t>90.2%</w:t>
            </w:r>
          </w:p>
          <w:p w14:paraId="278BA247" w14:textId="27E810BB" w:rsidR="006E23B3" w:rsidRDefault="00A55761" w:rsidP="006E23B3">
            <w:pPr>
              <w:pStyle w:val="Dates"/>
            </w:pPr>
            <w:r>
              <w:t>201</w:t>
            </w:r>
            <w:r w:rsidR="009142FB">
              <w:t>7</w:t>
            </w:r>
          </w:p>
          <w:p w14:paraId="32DD57A2" w14:textId="4DA7DB1E" w:rsidR="006E23B3" w:rsidRPr="00DA20EC" w:rsidRDefault="00A55761" w:rsidP="006E23B3">
            <w:pPr>
              <w:pStyle w:val="Experience"/>
              <w:rPr>
                <w:b/>
                <w:bCs/>
              </w:rPr>
            </w:pPr>
            <w:r>
              <w:t>Secondary Education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Uttarpara Children’s Own Home High School, WBBSE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10</w:t>
            </w:r>
            <w:r w:rsidRPr="00A55761">
              <w:rPr>
                <w:vertAlign w:val="superscript"/>
              </w:rPr>
              <w:t>th</w:t>
            </w:r>
            <w:r>
              <w:t xml:space="preserve"> percentage-</w:t>
            </w:r>
            <w:r w:rsidRPr="00DA20EC">
              <w:rPr>
                <w:b/>
                <w:bCs/>
              </w:rPr>
              <w:t>93%</w:t>
            </w:r>
          </w:p>
          <w:p w14:paraId="7077B385" w14:textId="1CD40B4B" w:rsidR="006E23B3" w:rsidRDefault="006E23B3" w:rsidP="006E23B3"/>
          <w:p w14:paraId="3B2EF512" w14:textId="77777777" w:rsidR="006E23B3" w:rsidRDefault="006E23B3" w:rsidP="006E23B3"/>
          <w:p w14:paraId="2A8DE7D4" w14:textId="66DF6BAA" w:rsidR="006E23B3" w:rsidRPr="000F7D04" w:rsidRDefault="00A55761" w:rsidP="00A55761">
            <w:pPr>
              <w:pStyle w:val="Heading2"/>
            </w:pPr>
            <w:r>
              <w:t>SKILLS</w:t>
            </w:r>
          </w:p>
          <w:p w14:paraId="210377E0" w14:textId="70C907FB" w:rsidR="006E23B3" w:rsidRDefault="00A55761" w:rsidP="00A55761">
            <w:pPr>
              <w:pStyle w:val="ListBullet"/>
              <w:numPr>
                <w:ilvl w:val="0"/>
                <w:numId w:val="23"/>
              </w:numPr>
            </w:pPr>
            <w:r>
              <w:t>HTML</w:t>
            </w:r>
          </w:p>
          <w:p w14:paraId="6B440DC9" w14:textId="3E94CA73" w:rsidR="00A55761" w:rsidRDefault="00A55761" w:rsidP="006E23B3">
            <w:pPr>
              <w:pStyle w:val="ListBullet"/>
              <w:numPr>
                <w:ilvl w:val="0"/>
                <w:numId w:val="23"/>
              </w:numPr>
            </w:pPr>
            <w:r>
              <w:t>CSS</w:t>
            </w:r>
          </w:p>
          <w:p w14:paraId="6D2781CE" w14:textId="14978754" w:rsidR="00A55761" w:rsidRDefault="00A55761" w:rsidP="006E23B3">
            <w:pPr>
              <w:pStyle w:val="ListBullet"/>
              <w:numPr>
                <w:ilvl w:val="0"/>
                <w:numId w:val="23"/>
              </w:numPr>
            </w:pPr>
            <w:r>
              <w:t>DBMS,SQL</w:t>
            </w:r>
          </w:p>
          <w:p w14:paraId="142F6914" w14:textId="5AD5DAAA" w:rsidR="00A55761" w:rsidRDefault="00A55761" w:rsidP="006E23B3">
            <w:pPr>
              <w:pStyle w:val="ListBullet"/>
              <w:numPr>
                <w:ilvl w:val="0"/>
                <w:numId w:val="23"/>
              </w:numPr>
            </w:pPr>
            <w:r>
              <w:t>PYTHON</w:t>
            </w:r>
          </w:p>
          <w:p w14:paraId="59328AFE" w14:textId="030B06F2" w:rsidR="00A55761" w:rsidRDefault="00A55761" w:rsidP="006E23B3">
            <w:pPr>
              <w:pStyle w:val="ListBullet"/>
              <w:numPr>
                <w:ilvl w:val="0"/>
                <w:numId w:val="23"/>
              </w:numPr>
            </w:pPr>
            <w:r>
              <w:t>C</w:t>
            </w:r>
          </w:p>
          <w:p w14:paraId="1D1A8745" w14:textId="77777777" w:rsidR="006E23B3" w:rsidRDefault="006E23B3" w:rsidP="006E23B3"/>
          <w:p w14:paraId="1DC43311" w14:textId="31721E06" w:rsidR="006E23B3" w:rsidRPr="000F7D04" w:rsidRDefault="00A55761" w:rsidP="006E23B3">
            <w:pPr>
              <w:pStyle w:val="Heading2"/>
            </w:pPr>
            <w:r>
              <w:t>PROJECTS</w:t>
            </w:r>
          </w:p>
          <w:p w14:paraId="0AE7D438" w14:textId="48AAFE4B" w:rsidR="006E23B3" w:rsidRDefault="00A55761" w:rsidP="00A55761">
            <w:pPr>
              <w:pStyle w:val="ListParagraph"/>
              <w:numPr>
                <w:ilvl w:val="0"/>
                <w:numId w:val="25"/>
              </w:numPr>
            </w:pPr>
            <w:r>
              <w:t>MyOnline Meal Website</w:t>
            </w:r>
          </w:p>
          <w:p w14:paraId="62EA6793" w14:textId="7D64661E" w:rsidR="00A55761" w:rsidRDefault="00A55761" w:rsidP="00A55761">
            <w:pPr>
              <w:pStyle w:val="ListParagraph"/>
              <w:numPr>
                <w:ilvl w:val="0"/>
                <w:numId w:val="25"/>
              </w:numPr>
            </w:pPr>
            <w:r>
              <w:t>Personal Portfolio Website</w:t>
            </w:r>
          </w:p>
          <w:p w14:paraId="7AC50EEE" w14:textId="77777777" w:rsidR="006E23B3" w:rsidRDefault="006E23B3" w:rsidP="006E23B3"/>
          <w:p w14:paraId="74DAAF34" w14:textId="4D744E62" w:rsidR="006E23B3" w:rsidRDefault="006E23B3" w:rsidP="006E23B3">
            <w:pPr>
              <w:pStyle w:val="Heading2"/>
            </w:pPr>
            <w:r w:rsidRPr="000F7D04">
              <w:t>L</w:t>
            </w:r>
            <w:r w:rsidR="00A55761">
              <w:t>anguages</w:t>
            </w:r>
          </w:p>
          <w:p w14:paraId="048049B7" w14:textId="2A6305BC" w:rsidR="006E23B3" w:rsidRDefault="00A55761" w:rsidP="00A55761">
            <w:pPr>
              <w:pStyle w:val="ListParagraph"/>
              <w:numPr>
                <w:ilvl w:val="0"/>
                <w:numId w:val="26"/>
              </w:numPr>
            </w:pPr>
            <w:r>
              <w:t>English</w:t>
            </w:r>
          </w:p>
          <w:p w14:paraId="33DFC288" w14:textId="649D13CE" w:rsidR="00A55761" w:rsidRDefault="00A55761" w:rsidP="00A55761">
            <w:pPr>
              <w:pStyle w:val="ListParagraph"/>
              <w:numPr>
                <w:ilvl w:val="0"/>
                <w:numId w:val="26"/>
              </w:numPr>
            </w:pPr>
            <w:r>
              <w:t>Bengali</w:t>
            </w:r>
          </w:p>
          <w:p w14:paraId="790DA8AA" w14:textId="5B59D158" w:rsidR="00A55761" w:rsidRDefault="00A55761" w:rsidP="00A55761">
            <w:pPr>
              <w:pStyle w:val="ListParagraph"/>
              <w:numPr>
                <w:ilvl w:val="0"/>
                <w:numId w:val="26"/>
              </w:numPr>
            </w:pPr>
            <w:r>
              <w:t>Hindi</w:t>
            </w:r>
          </w:p>
          <w:p w14:paraId="4898B3A4" w14:textId="77777777" w:rsidR="006E23B3" w:rsidRDefault="006E23B3" w:rsidP="006E23B3"/>
          <w:p w14:paraId="25308354" w14:textId="71B20624" w:rsidR="006E23B3" w:rsidRDefault="00A55761" w:rsidP="006E23B3">
            <w:pPr>
              <w:pStyle w:val="Heading2"/>
            </w:pPr>
            <w:r>
              <w:t>Hobbies</w:t>
            </w:r>
          </w:p>
          <w:p w14:paraId="4FB24199" w14:textId="397372E2" w:rsidR="006E23B3" w:rsidRDefault="00DA20EC" w:rsidP="00DA20EC">
            <w:pPr>
              <w:pStyle w:val="ListParagraph"/>
              <w:numPr>
                <w:ilvl w:val="0"/>
                <w:numId w:val="30"/>
              </w:numPr>
              <w:ind w:right="-356"/>
            </w:pPr>
            <w:r>
              <w:t>Art &amp;Crafts     Reading Books    Cooking   Embroidery</w:t>
            </w:r>
          </w:p>
          <w:p w14:paraId="512B04CE" w14:textId="421B7E60" w:rsidR="00A55761" w:rsidRPr="00762F10" w:rsidRDefault="00A55761" w:rsidP="00DA20EC">
            <w:pPr>
              <w:pStyle w:val="ListParagraph"/>
              <w:ind w:left="720" w:right="-356" w:firstLine="0"/>
            </w:pPr>
          </w:p>
        </w:tc>
        <w:tc>
          <w:tcPr>
            <w:tcW w:w="839" w:type="dxa"/>
            <w:vMerge w:val="restart"/>
          </w:tcPr>
          <w:p w14:paraId="7A644420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7396720A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0A5E56D2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73F13263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0726FF4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7E1BC4EB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3784D" w:rsidRPr="002E4AFC" w14:paraId="3F70FE8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0357C0C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EE4B651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7333917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200B556" wp14:editId="203994F0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0BD2BF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703FBBE0" w14:textId="77777777" w:rsidR="0063784D" w:rsidRDefault="00F07678" w:rsidP="006E23B3">
            <w:pPr>
              <w:pStyle w:val="Information"/>
            </w:pPr>
            <w:r>
              <w:t>18,Prasanta Kumar Dutta Sarani,Bhadrakali,</w:t>
            </w:r>
          </w:p>
          <w:p w14:paraId="754DA99E" w14:textId="28F59F7A" w:rsidR="00F07678" w:rsidRPr="002E4AFC" w:rsidRDefault="00F07678" w:rsidP="006E23B3">
            <w:pPr>
              <w:pStyle w:val="Information"/>
            </w:pPr>
            <w:r>
              <w:t>Hooghly</w:t>
            </w:r>
          </w:p>
        </w:tc>
      </w:tr>
      <w:tr w:rsidR="0063784D" w:rsidRPr="002E4AFC" w14:paraId="797EE5F2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CE11259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189DEF7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713B5C4E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5C1375DB" wp14:editId="719D3503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475BB0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0D510D7B" w14:textId="029D96EB" w:rsidR="0063784D" w:rsidRPr="002E4AFC" w:rsidRDefault="00F07678" w:rsidP="006E23B3">
            <w:pPr>
              <w:pStyle w:val="Information"/>
            </w:pPr>
            <w:r>
              <w:t>7044134281</w:t>
            </w:r>
          </w:p>
        </w:tc>
      </w:tr>
      <w:tr w:rsidR="0063784D" w:rsidRPr="002E4AFC" w14:paraId="1FBB38E6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144872F2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A6E7579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3A9D6857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707A7DB" wp14:editId="3BBF4876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1ECD575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174F18E0" w14:textId="7B15C413" w:rsidR="0063784D" w:rsidRDefault="00F07678" w:rsidP="006E23B3">
            <w:pPr>
              <w:pStyle w:val="Information"/>
            </w:pPr>
            <w:r>
              <w:t>asmitabhattacharjee</w:t>
            </w:r>
          </w:p>
          <w:p w14:paraId="43B8B316" w14:textId="3D703B2E" w:rsidR="00F07678" w:rsidRPr="002E4AFC" w:rsidRDefault="00F07678" w:rsidP="006E23B3">
            <w:pPr>
              <w:pStyle w:val="Information"/>
            </w:pPr>
            <w:r>
              <w:t>298@gmail.com</w:t>
            </w:r>
          </w:p>
        </w:tc>
      </w:tr>
      <w:tr w:rsidR="0063784D" w:rsidRPr="002E4AFC" w14:paraId="2533C9EB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C82843A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6179982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3268F48F" w14:textId="6D6A644E" w:rsidR="0063784D" w:rsidRPr="002E4AFC" w:rsidRDefault="0063784D" w:rsidP="006E23B3">
            <w:pPr>
              <w:pStyle w:val="Information"/>
            </w:pPr>
          </w:p>
        </w:tc>
        <w:tc>
          <w:tcPr>
            <w:tcW w:w="2420" w:type="dxa"/>
            <w:vAlign w:val="center"/>
          </w:tcPr>
          <w:p w14:paraId="7F7ACDBD" w14:textId="42270151" w:rsidR="0063784D" w:rsidRPr="002E4AFC" w:rsidRDefault="0063784D" w:rsidP="006E23B3">
            <w:pPr>
              <w:pStyle w:val="Information"/>
            </w:pPr>
          </w:p>
        </w:tc>
      </w:tr>
      <w:tr w:rsidR="006E23B3" w:rsidRPr="002E4AFC" w14:paraId="4FBA19BC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4ED5F265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00C0E51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322238A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317A13E7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F5A67" w14:textId="77777777" w:rsidR="00225DEA" w:rsidRDefault="00225DEA" w:rsidP="009129A0">
      <w:r>
        <w:separator/>
      </w:r>
    </w:p>
  </w:endnote>
  <w:endnote w:type="continuationSeparator" w:id="0">
    <w:p w14:paraId="1E74F11F" w14:textId="77777777" w:rsidR="00225DEA" w:rsidRDefault="00225DEA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835139-0701-432D-A9F0-4A72AA747319}"/>
    <w:embedBold r:id="rId2" w:fontKey="{7FE4E3E7-630A-417E-8A64-F726E2E601E8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B573ACD-3DC2-4FAA-A6B8-A977CF9DC9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0D7FCDB3-C102-4501-B478-083A904E8C60}"/>
    <w:embedBold r:id="rId5" w:fontKey="{866F2405-9FC5-4EDF-B320-4E58595CEEFD}"/>
    <w:embedItalic r:id="rId6" w:fontKey="{D2AB61D7-F56F-4D5C-B1B0-2D6C173504C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3F4F611-C05A-4834-A6AA-F5730C9375E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75EBD" w14:textId="77777777" w:rsidR="00225DEA" w:rsidRDefault="00225DEA" w:rsidP="009129A0">
      <w:r>
        <w:separator/>
      </w:r>
    </w:p>
  </w:footnote>
  <w:footnote w:type="continuationSeparator" w:id="0">
    <w:p w14:paraId="4408B023" w14:textId="77777777" w:rsidR="00225DEA" w:rsidRDefault="00225DEA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D070621"/>
    <w:multiLevelType w:val="hybridMultilevel"/>
    <w:tmpl w:val="BE64B93A"/>
    <w:lvl w:ilvl="0" w:tplc="67405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AD6A" w:themeColor="accent2" w:themeTint="9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5962890"/>
    <w:multiLevelType w:val="hybridMultilevel"/>
    <w:tmpl w:val="BF860254"/>
    <w:lvl w:ilvl="0" w:tplc="F47A7BD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AD6A" w:themeColor="accent2" w:themeTint="9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587E68"/>
    <w:multiLevelType w:val="hybridMultilevel"/>
    <w:tmpl w:val="2D8845D8"/>
    <w:lvl w:ilvl="0" w:tplc="F47A7BD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AD6A" w:themeColor="accent2" w:themeTint="9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A90675"/>
    <w:multiLevelType w:val="hybridMultilevel"/>
    <w:tmpl w:val="ED8465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AD6A" w:themeColor="accent2" w:themeTint="9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F6009"/>
    <w:multiLevelType w:val="hybridMultilevel"/>
    <w:tmpl w:val="FFA29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28" w15:restartNumberingAfterBreak="0">
    <w:nsid w:val="7FD6112D"/>
    <w:multiLevelType w:val="hybridMultilevel"/>
    <w:tmpl w:val="21725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7707" w:themeColor="accen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21"/>
  </w:num>
  <w:num w:numId="4">
    <w:abstractNumId w:val="16"/>
  </w:num>
  <w:num w:numId="5">
    <w:abstractNumId w:val="17"/>
  </w:num>
  <w:num w:numId="6">
    <w:abstractNumId w:val="25"/>
  </w:num>
  <w:num w:numId="7">
    <w:abstractNumId w:val="10"/>
  </w:num>
  <w:num w:numId="8">
    <w:abstractNumId w:val="14"/>
  </w:num>
  <w:num w:numId="9">
    <w:abstractNumId w:val="23"/>
  </w:num>
  <w:num w:numId="10">
    <w:abstractNumId w:val="3"/>
  </w:num>
  <w:num w:numId="11">
    <w:abstractNumId w:val="8"/>
  </w:num>
  <w:num w:numId="12">
    <w:abstractNumId w:val="1"/>
  </w:num>
  <w:num w:numId="13">
    <w:abstractNumId w:val="4"/>
  </w:num>
  <w:num w:numId="14">
    <w:abstractNumId w:val="13"/>
  </w:num>
  <w:num w:numId="15">
    <w:abstractNumId w:val="12"/>
  </w:num>
  <w:num w:numId="16">
    <w:abstractNumId w:val="22"/>
  </w:num>
  <w:num w:numId="17">
    <w:abstractNumId w:val="5"/>
  </w:num>
  <w:num w:numId="18">
    <w:abstractNumId w:val="27"/>
  </w:num>
  <w:num w:numId="19">
    <w:abstractNumId w:val="24"/>
  </w:num>
  <w:num w:numId="20">
    <w:abstractNumId w:val="18"/>
  </w:num>
  <w:num w:numId="21">
    <w:abstractNumId w:val="26"/>
  </w:num>
  <w:num w:numId="22">
    <w:abstractNumId w:val="7"/>
  </w:num>
  <w:num w:numId="23">
    <w:abstractNumId w:val="0"/>
  </w:num>
  <w:num w:numId="24">
    <w:abstractNumId w:val="0"/>
  </w:num>
  <w:num w:numId="25">
    <w:abstractNumId w:val="2"/>
  </w:num>
  <w:num w:numId="26">
    <w:abstractNumId w:val="9"/>
  </w:num>
  <w:num w:numId="27">
    <w:abstractNumId w:val="6"/>
  </w:num>
  <w:num w:numId="28">
    <w:abstractNumId w:val="19"/>
  </w:num>
  <w:num w:numId="29">
    <w:abstractNumId w:val="20"/>
  </w:num>
  <w:num w:numId="30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78"/>
    <w:rsid w:val="00052382"/>
    <w:rsid w:val="0006568A"/>
    <w:rsid w:val="00076F0F"/>
    <w:rsid w:val="00084253"/>
    <w:rsid w:val="000D1F49"/>
    <w:rsid w:val="000E6867"/>
    <w:rsid w:val="001727CA"/>
    <w:rsid w:val="00225DEA"/>
    <w:rsid w:val="0024171B"/>
    <w:rsid w:val="002C56E6"/>
    <w:rsid w:val="002E4AFC"/>
    <w:rsid w:val="002F2708"/>
    <w:rsid w:val="00342B92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142FB"/>
    <w:rsid w:val="00940E73"/>
    <w:rsid w:val="0098597D"/>
    <w:rsid w:val="009929ED"/>
    <w:rsid w:val="009B15B0"/>
    <w:rsid w:val="009F619A"/>
    <w:rsid w:val="009F6DDE"/>
    <w:rsid w:val="00A370A8"/>
    <w:rsid w:val="00A55761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A20EC"/>
    <w:rsid w:val="00DB3FAD"/>
    <w:rsid w:val="00DC3E3C"/>
    <w:rsid w:val="00E61C09"/>
    <w:rsid w:val="00EB3B58"/>
    <w:rsid w:val="00EC7359"/>
    <w:rsid w:val="00EE3054"/>
    <w:rsid w:val="00F00606"/>
    <w:rsid w:val="00F01256"/>
    <w:rsid w:val="00F07678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057A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mita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73ABAF-E008-4B75-AE58-35B479432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2022-02-17T15:16:00Z</dcterms:created>
  <dcterms:modified xsi:type="dcterms:W3CDTF">2022-02-18T06:45:00Z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